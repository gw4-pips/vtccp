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5540"/>
        <w:gridCol w:w="5570"/>
      </w:tblGrid>
      <w:tr w:rsidR="00976EFE">
        <w:trPr>
          <w:trHeight w:val="15429"/>
        </w:trPr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6EFE" w:rsidRDefault="00492715">
            <w:pPr>
              <w:snapToGrid w:val="0"/>
              <w:ind w:left="284" w:right="67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137160</wp:posOffset>
                      </wp:positionV>
                      <wp:extent cx="3329940" cy="1181100"/>
                      <wp:effectExtent l="0" t="0" r="22860" b="19050"/>
                      <wp:wrapNone/>
                      <wp:docPr id="1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11811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FAA833" id="Rectangle 2" o:spid="_x0000_s1026" style="position:absolute;margin-left:.5pt;margin-top:10.8pt;width:262.2pt;height:93pt;z-index:2516510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" filled="f" strokeweight=".26mm"/>
                  </w:pict>
                </mc:Fallback>
              </mc:AlternateContent>
            </w:r>
          </w:p>
          <w:p w:rsidR="00976EFE" w:rsidRDefault="00976EFE">
            <w:pPr>
              <w:ind w:left="284" w:right="67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:rsidR="00976EFE" w:rsidRPr="00492715" w:rsidRDefault="007B2C9C" w:rsidP="007B2C9C">
            <w:pPr>
              <w:spacing w:line="480" w:lineRule="auto"/>
              <w:ind w:left="284" w:right="67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AXICON AUTO ID LLC</w:t>
            </w:r>
            <w:r w:rsidR="00492715">
              <w:rPr>
                <w:rFonts w:ascii="Arial" w:hAnsi="Arial"/>
                <w:b/>
                <w:bCs/>
                <w:sz w:val="28"/>
                <w:szCs w:val="28"/>
              </w:rPr>
              <w:t xml:space="preserve"> - </w:t>
            </w:r>
            <w:r w:rsidR="00976EFE">
              <w:rPr>
                <w:rFonts w:ascii="Arial" w:hAnsi="Arial"/>
                <w:b/>
                <w:bCs/>
                <w:sz w:val="28"/>
                <w:szCs w:val="28"/>
              </w:rPr>
              <w:t>RMA FORM</w:t>
            </w:r>
          </w:p>
          <w:p w:rsidR="00976EFE" w:rsidRDefault="00976EFE" w:rsidP="00AB6139">
            <w:pPr>
              <w:tabs>
                <w:tab w:val="left" w:pos="2127"/>
                <w:tab w:val="left" w:pos="5103"/>
              </w:tabs>
              <w:spacing w:line="360" w:lineRule="auto"/>
              <w:ind w:left="284" w:right="67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</w:rPr>
              <w:t>RMA No.</w:t>
            </w:r>
            <w:r w:rsidR="00E9078A">
              <w:rPr>
                <w:rFonts w:ascii="Arial" w:hAnsi="Arial"/>
              </w:rPr>
              <w:t xml:space="preserve">             </w:t>
            </w:r>
            <w:r w:rsidR="0067054F">
              <w:rPr>
                <w:rFonts w:ascii="Arial" w:hAnsi="Arial"/>
                <w:u w:val="single"/>
              </w:rPr>
              <w:t>02012023-PIPS</w:t>
            </w:r>
            <w:r w:rsidRPr="00474F93">
              <w:rPr>
                <w:u w:val="single"/>
              </w:rPr>
              <w:tab/>
            </w:r>
            <w:bookmarkStart w:id="0" w:name="Text33"/>
            <w:r>
              <w:fldChar w:fldCharType="begin"/>
            </w:r>
            <w:r>
              <w:instrText xml:space="preserve"> FILLIN "Text33"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0"/>
          </w:p>
          <w:p w:rsidR="00BA568E" w:rsidRPr="005B3BEB" w:rsidRDefault="00BA568E" w:rsidP="00BA568E">
            <w:pPr>
              <w:ind w:left="284" w:right="68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Please use ship data as RMA number.</w:t>
            </w:r>
          </w:p>
          <w:p w:rsidR="007B2C9C" w:rsidRDefault="007B2C9C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205740</wp:posOffset>
                      </wp:positionV>
                      <wp:extent cx="3329940" cy="2600325"/>
                      <wp:effectExtent l="0" t="0" r="22860" b="28575"/>
                      <wp:wrapNone/>
                      <wp:docPr id="1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2600325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D885E" id="Rectangle 4" o:spid="_x0000_s1026" style="position:absolute;margin-left:.5pt;margin-top:16.2pt;width:262.2pt;height:204.75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" filled="f" strokeweight=".26mm"/>
                  </w:pict>
                </mc:Fallback>
              </mc:AlternateContent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jc w:val="both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Company Name</w:t>
            </w:r>
            <w:r>
              <w:rPr>
                <w:rFonts w:ascii="Arial" w:hAnsi="Arial"/>
                <w:sz w:val="20"/>
                <w:szCs w:val="20"/>
              </w:rPr>
              <w:tab/>
            </w:r>
            <w:bookmarkStart w:id="1" w:name="Text34"/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"Text34"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PIPS, Inc.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bookmarkEnd w:id="1"/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Address:</w:t>
            </w:r>
            <w:r>
              <w:rPr>
                <w:rFonts w:ascii="Arial" w:hAnsi="Arial"/>
                <w:sz w:val="20"/>
                <w:szCs w:val="20"/>
              </w:rPr>
              <w:tab/>
            </w:r>
            <w:bookmarkStart w:id="2" w:name="Text3"/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"Text3"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10 Midland Ave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bookmarkEnd w:id="2"/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Port Chester, NY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EE4F8C" w:rsidRPr="00EE4F8C" w:rsidRDefault="00EE4F8C" w:rsidP="00EE4F8C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Post Code: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10573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Tel. No.: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212-996-6000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Contact Name: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</w:t>
            </w:r>
            <w:r w:rsidR="00492D6B">
              <w:rPr>
                <w:sz w:val="20"/>
                <w:szCs w:val="20"/>
                <w:u w:val="single"/>
              </w:rPr>
              <w:t>Chris / George</w:t>
            </w:r>
            <w:r>
              <w:rPr>
                <w:sz w:val="20"/>
                <w:szCs w:val="20"/>
                <w:u w:val="single"/>
              </w:rPr>
              <w:t>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Pr="00492715" w:rsidRDefault="00492715" w:rsidP="00492715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227330</wp:posOffset>
                      </wp:positionV>
                      <wp:extent cx="3329940" cy="828675"/>
                      <wp:effectExtent l="0" t="0" r="22860" b="28575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8178F" id="Rectangle 5" o:spid="_x0000_s1026" style="position:absolute;margin-left:.5pt;margin-top:17.9pt;width:262.2pt;height:65.25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" filled="f" strokeweight=".26mm"/>
                  </w:pict>
                </mc:Fallback>
              </mc:AlternateContent>
            </w:r>
            <w:r w:rsidR="00976EFE">
              <w:rPr>
                <w:rFonts w:ascii="Arial" w:hAnsi="Arial"/>
                <w:sz w:val="20"/>
                <w:szCs w:val="20"/>
              </w:rPr>
              <w:t>Email:</w:t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 xml:space="preserve"> </w:t>
            </w:r>
            <w:r w:rsidR="00976EFE">
              <w:rPr>
                <w:sz w:val="20"/>
                <w:szCs w:val="20"/>
                <w:u w:val="single"/>
              </w:rPr>
              <w:fldChar w:fldCharType="begin"/>
            </w:r>
            <w:r w:rsidR="00976EFE">
              <w:rPr>
                <w:sz w:val="20"/>
                <w:szCs w:val="20"/>
                <w:u w:val="single"/>
              </w:rPr>
              <w:instrText xml:space="preserve"> FILLIN  </w:instrText>
            </w:r>
            <w:r w:rsidR="00976EFE">
              <w:rPr>
                <w:sz w:val="20"/>
                <w:szCs w:val="20"/>
                <w:u w:val="single"/>
              </w:rPr>
              <w:fldChar w:fldCharType="end"/>
            </w:r>
            <w:r w:rsidR="00976EFE">
              <w:rPr>
                <w:sz w:val="20"/>
                <w:szCs w:val="20"/>
                <w:u w:val="single"/>
              </w:rPr>
              <w:fldChar w:fldCharType="begin"/>
            </w:r>
            <w:r w:rsidR="00976EFE">
              <w:rPr>
                <w:sz w:val="20"/>
                <w:szCs w:val="20"/>
                <w:u w:val="single"/>
              </w:rPr>
              <w:instrText xml:space="preserve"> FILLIN ""</w:instrText>
            </w:r>
            <w:r w:rsidR="00976EFE">
              <w:rPr>
                <w:sz w:val="20"/>
                <w:szCs w:val="20"/>
                <w:u w:val="single"/>
              </w:rPr>
              <w:fldChar w:fldCharType="separate"/>
            </w:r>
            <w:r w:rsidR="00AE55D4">
              <w:rPr>
                <w:sz w:val="20"/>
                <w:szCs w:val="20"/>
                <w:u w:val="single"/>
              </w:rPr>
              <w:t xml:space="preserve">  </w:t>
            </w:r>
            <w:r w:rsidR="00976EFE">
              <w:rPr>
                <w:sz w:val="20"/>
                <w:szCs w:val="20"/>
                <w:u w:val="single"/>
              </w:rPr>
              <w:fldChar w:fldCharType="end"/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 xml:space="preserve">          </w:t>
            </w:r>
            <w:r w:rsidR="00492D6B">
              <w:rPr>
                <w:rFonts w:ascii="Arial" w:hAnsi="Arial"/>
                <w:sz w:val="20"/>
                <w:szCs w:val="20"/>
                <w:u w:val="single"/>
              </w:rPr>
              <w:t>cgray@pips.com</w:t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 xml:space="preserve">  </w:t>
            </w:r>
            <w:r w:rsidR="00DD21A4">
              <w:rPr>
                <w:rFonts w:ascii="Arial" w:hAnsi="Arial"/>
                <w:sz w:val="20"/>
                <w:szCs w:val="20"/>
                <w:u w:val="single"/>
              </w:rPr>
              <w:t xml:space="preserve">               </w:t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ab/>
              <w:t xml:space="preserve">                                                      </w:t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Product Type: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 w:rsidR="00492D6B">
              <w:rPr>
                <w:sz w:val="20"/>
                <w:szCs w:val="20"/>
                <w:u w:val="single"/>
              </w:rPr>
              <w:t>PC-6015</w:t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>Serial No.: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 w:rsidR="00C27D7B">
              <w:rPr>
                <w:sz w:val="20"/>
                <w:szCs w:val="20"/>
                <w:u w:val="single"/>
              </w:rPr>
              <w:t>D592</w:t>
            </w:r>
            <w:bookmarkStart w:id="3" w:name="_GoBack"/>
            <w:bookmarkEnd w:id="3"/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A8405F" w:rsidRPr="005B3BEB" w:rsidRDefault="00DD21A4" w:rsidP="005B3BEB">
            <w:pPr>
              <w:tabs>
                <w:tab w:val="left" w:pos="2127"/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210820</wp:posOffset>
                      </wp:positionV>
                      <wp:extent cx="3329940" cy="1076325"/>
                      <wp:effectExtent l="0" t="0" r="22860" b="28575"/>
                      <wp:wrapNone/>
                      <wp:docPr id="3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1076325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179B4" id="Rectangle 7" o:spid="_x0000_s1026" style="position:absolute;margin-left:.5pt;margin-top:16.6pt;width:262.2pt;height:84.7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" filled="f" strokeweight=".26mm"/>
                  </w:pict>
                </mc:Fallback>
              </mc:AlternateContent>
            </w:r>
            <w:r w:rsidR="00976EFE">
              <w:rPr>
                <w:rFonts w:ascii="Arial" w:hAnsi="Arial"/>
                <w:sz w:val="20"/>
                <w:szCs w:val="20"/>
              </w:rPr>
              <w:t>Purchase Date:</w:t>
            </w:r>
            <w:r w:rsidR="00976EFE">
              <w:rPr>
                <w:rFonts w:ascii="Arial" w:hAnsi="Arial"/>
                <w:sz w:val="20"/>
                <w:szCs w:val="20"/>
              </w:rPr>
              <w:tab/>
            </w:r>
            <w:r w:rsidR="00976EFE">
              <w:rPr>
                <w:sz w:val="20"/>
                <w:szCs w:val="20"/>
                <w:u w:val="single"/>
              </w:rPr>
              <w:fldChar w:fldCharType="begin"/>
            </w:r>
            <w:r w:rsidR="00976EFE">
              <w:rPr>
                <w:sz w:val="20"/>
                <w:szCs w:val="20"/>
                <w:u w:val="single"/>
              </w:rPr>
              <w:instrText xml:space="preserve"> FILLIN ""</w:instrText>
            </w:r>
            <w:r w:rsidR="00976EFE">
              <w:rPr>
                <w:sz w:val="20"/>
                <w:szCs w:val="20"/>
                <w:u w:val="single"/>
              </w:rPr>
              <w:fldChar w:fldCharType="separate"/>
            </w:r>
            <w:r w:rsidR="00976EFE">
              <w:rPr>
                <w:sz w:val="20"/>
                <w:szCs w:val="20"/>
                <w:u w:val="single"/>
              </w:rPr>
              <w:t>     </w:t>
            </w:r>
            <w:r w:rsidR="00976EFE">
              <w:rPr>
                <w:sz w:val="20"/>
                <w:szCs w:val="20"/>
                <w:u w:val="single"/>
              </w:rPr>
              <w:fldChar w:fldCharType="end"/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DD21A4" w:rsidRDefault="00A8405F" w:rsidP="00492715">
            <w:pPr>
              <w:tabs>
                <w:tab w:val="left" w:pos="1877"/>
              </w:tabs>
              <w:spacing w:line="360" w:lineRule="auto"/>
              <w:ind w:left="328" w:right="141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PLEASE SPECIFY WORK REQUIRED</w:t>
            </w:r>
            <w:r w:rsidR="00DD21A4">
              <w:rPr>
                <w:rFonts w:ascii="Arial" w:hAnsi="Arial"/>
                <w:b/>
                <w:bCs/>
                <w:sz w:val="20"/>
                <w:szCs w:val="20"/>
              </w:rPr>
              <w:t>:</w:t>
            </w:r>
          </w:p>
          <w:p w:rsidR="00DD21A4" w:rsidRDefault="00C27D7B" w:rsidP="0006518D">
            <w:pPr>
              <w:tabs>
                <w:tab w:val="right" w:pos="5104"/>
              </w:tabs>
              <w:spacing w:line="480" w:lineRule="auto"/>
              <w:ind w:left="328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 w:rsidRPr="0006518D">
              <w:rPr>
                <w:sz w:val="20"/>
                <w:szCs w:val="20"/>
                <w:u w:val="single"/>
              </w:rPr>
              <w:t>D592     Verifier is scanning random numbers or nothing at all. Barcode entry fails every time.</w:t>
            </w:r>
            <w:r>
              <w:rPr>
                <w:sz w:val="20"/>
                <w:szCs w:val="20"/>
                <w:u w:val="single"/>
              </w:rPr>
              <w:t>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 w:rsidR="00DD21A4"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DD21A4" w:rsidRPr="005B3BEB" w:rsidRDefault="005B3BEB" w:rsidP="0006518D">
            <w:pPr>
              <w:tabs>
                <w:tab w:val="right" w:pos="5104"/>
              </w:tabs>
              <w:spacing w:line="480" w:lineRule="auto"/>
              <w:ind w:left="328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248920</wp:posOffset>
                      </wp:positionV>
                      <wp:extent cx="3329940" cy="2019300"/>
                      <wp:effectExtent l="0" t="0" r="22860" b="19050"/>
                      <wp:wrapNone/>
                      <wp:docPr id="1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20193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DA06E" id="Rectangle 6" o:spid="_x0000_s1026" style="position:absolute;margin-left:.5pt;margin-top:19.6pt;width:262.2pt;height:159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" filled="f" strokeweight=".26mm"/>
                  </w:pict>
                </mc:Fallback>
              </mc:AlternateContent>
            </w:r>
            <w:r w:rsidR="00DD21A4"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410"/>
              </w:tabs>
              <w:ind w:left="284" w:right="6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All accessories returned with verifier(s) MUST be listed. Axicon does not accept responsibility for unreturned </w:t>
            </w:r>
          </w:p>
          <w:p w:rsidR="00A8405F" w:rsidRPr="00A8405F" w:rsidRDefault="00976EFE" w:rsidP="005B3BEB">
            <w:pPr>
              <w:tabs>
                <w:tab w:val="left" w:pos="2410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sz w:val="20"/>
                <w:szCs w:val="20"/>
              </w:rPr>
              <w:t>items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 that are not listed. </w:t>
            </w:r>
          </w:p>
          <w:p w:rsidR="00976EFE" w:rsidRDefault="00976EFE">
            <w:pPr>
              <w:tabs>
                <w:tab w:val="left" w:pos="2034"/>
                <w:tab w:val="left" w:pos="3955"/>
              </w:tabs>
              <w:spacing w:line="360" w:lineRule="auto"/>
              <w:ind w:left="284" w:right="67"/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ab/>
              <w:t>RETURNED BY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  <w:t>AXICON TO</w:t>
            </w:r>
          </w:p>
          <w:p w:rsidR="00976EFE" w:rsidRDefault="00976EFE">
            <w:pPr>
              <w:tabs>
                <w:tab w:val="left" w:pos="2034"/>
                <w:tab w:val="left" w:pos="3955"/>
              </w:tabs>
              <w:spacing w:line="360" w:lineRule="auto"/>
              <w:ind w:left="284" w:right="67"/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ab/>
              <w:t xml:space="preserve">  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CUSTOMER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  <w:t>COMPLETE</w:t>
            </w:r>
          </w:p>
          <w:p w:rsidR="00976EFE" w:rsidRDefault="00D96066">
            <w:pPr>
              <w:tabs>
                <w:tab w:val="left" w:pos="2712"/>
                <w:tab w:val="left" w:pos="4746"/>
                <w:tab w:val="right" w:pos="5085"/>
              </w:tabs>
              <w:spacing w:line="360" w:lineRule="auto"/>
              <w:ind w:left="284" w:right="67"/>
              <w:rPr>
                <w:rFonts w:ascii="Arial" w:hAnsi="Arial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2726690</wp:posOffset>
                      </wp:positionH>
                      <wp:positionV relativeFrom="paragraph">
                        <wp:posOffset>13335</wp:posOffset>
                      </wp:positionV>
                      <wp:extent cx="158115" cy="141605"/>
                      <wp:effectExtent l="12065" t="13335" r="10795" b="6985"/>
                      <wp:wrapNone/>
                      <wp:docPr id="10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115" cy="141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9F340" id="Rectangle 11" o:spid="_x0000_s1026" style="position:absolute;margin-left:214.7pt;margin-top:1.05pt;width:12.45pt;height:11.1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" strokeweight=".26mm"/>
                  </w:pict>
                </mc:Fallback>
              </mc:AlternateContent>
            </w:r>
            <w:r w:rsidR="00976EFE">
              <w:rPr>
                <w:rFonts w:ascii="Arial" w:hAnsi="Arial"/>
                <w:sz w:val="20"/>
                <w:szCs w:val="20"/>
              </w:rPr>
              <w:t>Carry Case</w:t>
            </w:r>
            <w:r w:rsidR="00976EFE">
              <w:rPr>
                <w:rFonts w:ascii="Arial" w:hAnsi="Arial"/>
                <w:sz w:val="20"/>
                <w:szCs w:val="20"/>
              </w:rPr>
              <w:tab/>
            </w:r>
            <w:bookmarkStart w:id="4" w:name="Check4"/>
            <w:r w:rsidR="00976EFE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6EFE">
              <w:instrText xml:space="preserve"> FORMCHECKBOX </w:instrText>
            </w:r>
            <w:r w:rsidR="00C27D7B">
              <w:fldChar w:fldCharType="separate"/>
            </w:r>
            <w:r w:rsidR="00976EFE">
              <w:fldChar w:fldCharType="end"/>
            </w:r>
            <w:bookmarkEnd w:id="4"/>
            <w:r w:rsidR="00976EFE">
              <w:rPr>
                <w:rFonts w:ascii="Arial" w:hAnsi="Arial"/>
                <w:sz w:val="20"/>
                <w:szCs w:val="20"/>
              </w:rPr>
              <w:tab/>
            </w:r>
          </w:p>
          <w:p w:rsidR="00976EFE" w:rsidRDefault="00D96066">
            <w:pPr>
              <w:tabs>
                <w:tab w:val="left" w:pos="2712"/>
                <w:tab w:val="left" w:pos="4746"/>
                <w:tab w:val="right" w:pos="5085"/>
              </w:tabs>
              <w:spacing w:after="60" w:line="360" w:lineRule="auto"/>
              <w:ind w:left="284" w:right="68"/>
              <w:rPr>
                <w:rFonts w:ascii="Arial" w:hAnsi="Arial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2726690</wp:posOffset>
                      </wp:positionH>
                      <wp:positionV relativeFrom="paragraph">
                        <wp:posOffset>35560</wp:posOffset>
                      </wp:positionV>
                      <wp:extent cx="158115" cy="141605"/>
                      <wp:effectExtent l="12065" t="6985" r="10795" b="13335"/>
                      <wp:wrapNone/>
                      <wp:docPr id="9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115" cy="141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CFD0B" id="Rectangle 12" o:spid="_x0000_s1026" style="position:absolute;margin-left:214.7pt;margin-top:2.8pt;width:12.45pt;height:11.1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" strokeweight=".26mm"/>
                  </w:pict>
                </mc:Fallback>
              </mc:AlternateContent>
            </w:r>
            <w:r w:rsidR="00EE4F8C">
              <w:rPr>
                <w:rFonts w:ascii="Arial" w:hAnsi="Arial"/>
                <w:sz w:val="20"/>
                <w:szCs w:val="20"/>
              </w:rPr>
              <w:t>Black Wallet</w:t>
            </w:r>
            <w:r w:rsidR="00976EFE">
              <w:rPr>
                <w:rFonts w:ascii="Arial" w:hAnsi="Arial"/>
                <w:sz w:val="20"/>
                <w:szCs w:val="20"/>
              </w:rPr>
              <w:tab/>
            </w:r>
            <w:bookmarkStart w:id="5" w:name="Check6"/>
            <w:r w:rsidR="00976EF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6EFE">
              <w:instrText xml:space="preserve"> FORMCHECKBOX </w:instrText>
            </w:r>
            <w:r w:rsidR="00C27D7B">
              <w:fldChar w:fldCharType="separate"/>
            </w:r>
            <w:r w:rsidR="00976EFE">
              <w:fldChar w:fldCharType="end"/>
            </w:r>
            <w:bookmarkEnd w:id="5"/>
            <w:r w:rsidR="00976EFE">
              <w:rPr>
                <w:rFonts w:ascii="Arial" w:hAnsi="Arial"/>
                <w:sz w:val="20"/>
                <w:szCs w:val="20"/>
              </w:rPr>
              <w:tab/>
            </w:r>
          </w:p>
          <w:p w:rsidR="00976EFE" w:rsidRDefault="00976EFE">
            <w:pPr>
              <w:tabs>
                <w:tab w:val="left" w:pos="2127"/>
                <w:tab w:val="right" w:pos="5104"/>
              </w:tabs>
              <w:spacing w:line="360" w:lineRule="auto"/>
              <w:ind w:left="284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Other – please specify: </w:t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DD21A4" w:rsidP="005B3BEB">
            <w:pPr>
              <w:tabs>
                <w:tab w:val="left" w:pos="5103"/>
              </w:tabs>
              <w:spacing w:line="48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214630</wp:posOffset>
                      </wp:positionV>
                      <wp:extent cx="3329940" cy="1504950"/>
                      <wp:effectExtent l="0" t="0" r="22860" b="19050"/>
                      <wp:wrapNone/>
                      <wp:docPr id="5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9D1B1C" id="Rectangle 10" o:spid="_x0000_s1026" style="position:absolute;margin-left:.5pt;margin-top:16.9pt;width:262.2pt;height:118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" filled="f" strokeweight=".26mm"/>
                  </w:pict>
                </mc:Fallback>
              </mc:AlternateContent>
            </w:r>
            <w:r w:rsidR="00976EFE">
              <w:rPr>
                <w:sz w:val="20"/>
                <w:szCs w:val="20"/>
                <w:u w:val="single"/>
              </w:rPr>
              <w:fldChar w:fldCharType="begin"/>
            </w:r>
            <w:r w:rsidR="00976EFE">
              <w:rPr>
                <w:sz w:val="20"/>
                <w:szCs w:val="20"/>
                <w:u w:val="single"/>
              </w:rPr>
              <w:instrText xml:space="preserve"> FILLIN ""</w:instrText>
            </w:r>
            <w:r w:rsidR="00976EFE">
              <w:rPr>
                <w:sz w:val="20"/>
                <w:szCs w:val="20"/>
                <w:u w:val="single"/>
              </w:rPr>
              <w:fldChar w:fldCharType="separate"/>
            </w:r>
            <w:r w:rsidR="00976EFE">
              <w:rPr>
                <w:sz w:val="20"/>
                <w:szCs w:val="20"/>
                <w:u w:val="single"/>
              </w:rPr>
              <w:t>     </w:t>
            </w:r>
            <w:r w:rsidR="00976EFE">
              <w:rPr>
                <w:sz w:val="20"/>
                <w:szCs w:val="20"/>
                <w:u w:val="single"/>
              </w:rPr>
              <w:fldChar w:fldCharType="end"/>
            </w:r>
            <w:r w:rsidR="00976EFE"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Pr="00086DAB" w:rsidRDefault="00976EFE" w:rsidP="00DD21A4">
            <w:pPr>
              <w:tabs>
                <w:tab w:val="left" w:pos="2834"/>
                <w:tab w:val="left" w:pos="4068"/>
                <w:tab w:val="right" w:pos="4962"/>
              </w:tabs>
              <w:spacing w:line="480" w:lineRule="auto"/>
              <w:ind w:left="328" w:right="141"/>
              <w:rPr>
                <w:rFonts w:ascii="Arial" w:hAnsi="Arial"/>
                <w:b/>
                <w:bCs/>
                <w:cap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caps/>
                <w:sz w:val="20"/>
                <w:szCs w:val="20"/>
              </w:rPr>
              <w:t xml:space="preserve">LOAN UNIT REQUIRED: </w:t>
            </w:r>
            <w:r w:rsidR="00EE4F8C">
              <w:rPr>
                <w:rFonts w:ascii="Arial" w:hAnsi="Arial"/>
                <w:sz w:val="20"/>
                <w:szCs w:val="20"/>
              </w:rPr>
              <w:t xml:space="preserve">          </w:t>
            </w:r>
            <w:r>
              <w:rPr>
                <w:rFonts w:ascii="Arial" w:hAnsi="Arial"/>
                <w:sz w:val="20"/>
                <w:szCs w:val="20"/>
              </w:rPr>
              <w:t xml:space="preserve">YES </w:t>
            </w:r>
            <w: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C27D7B">
              <w:fldChar w:fldCharType="separate"/>
            </w:r>
            <w:r>
              <w:fldChar w:fldCharType="end"/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="00EE4F8C">
              <w:rPr>
                <w:rFonts w:ascii="Arial" w:hAnsi="Arial"/>
                <w:sz w:val="20"/>
                <w:szCs w:val="20"/>
              </w:rPr>
              <w:t xml:space="preserve">        </w:t>
            </w:r>
            <w:r>
              <w:rPr>
                <w:rFonts w:ascii="Arial" w:hAnsi="Arial"/>
                <w:sz w:val="20"/>
                <w:szCs w:val="20"/>
              </w:rPr>
              <w:tab/>
              <w:t xml:space="preserve">NO </w:t>
            </w:r>
            <w:r w:rsidR="0067054F"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Box"/>
            <w:r w:rsidR="0067054F">
              <w:instrText xml:space="preserve"> FORMCHECKBOX </w:instrText>
            </w:r>
            <w:r w:rsidR="00C27D7B">
              <w:fldChar w:fldCharType="separate"/>
            </w:r>
            <w:r w:rsidR="0067054F">
              <w:fldChar w:fldCharType="end"/>
            </w:r>
            <w:bookmarkEnd w:id="6"/>
          </w:p>
          <w:p w:rsidR="00EE4F8C" w:rsidRDefault="00976EFE">
            <w:pPr>
              <w:tabs>
                <w:tab w:val="left" w:pos="2127"/>
                <w:tab w:val="right" w:pos="5198"/>
              </w:tabs>
              <w:spacing w:line="480" w:lineRule="auto"/>
              <w:ind w:left="284" w:right="141"/>
              <w:rPr>
                <w:rFonts w:ascii="Arial" w:hAnsi="Arial"/>
                <w:b/>
                <w:bCs/>
                <w:i/>
                <w:iCs/>
                <w:cap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i/>
                <w:iCs/>
                <w:caps/>
                <w:sz w:val="20"/>
                <w:szCs w:val="20"/>
              </w:rPr>
              <w:t xml:space="preserve">AXICON TO COMPLETE: </w:t>
            </w:r>
          </w:p>
          <w:p w:rsidR="00EE4F8C" w:rsidRDefault="00EE4F8C">
            <w:pPr>
              <w:tabs>
                <w:tab w:val="left" w:pos="2127"/>
                <w:tab w:val="right" w:pos="5198"/>
              </w:tabs>
              <w:spacing w:line="480" w:lineRule="auto"/>
              <w:ind w:left="284" w:right="141"/>
              <w:rPr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Loan Unit(s) No.       </w:t>
            </w:r>
            <w:r>
              <w:rPr>
                <w:i/>
                <w:iCs/>
                <w:sz w:val="20"/>
                <w:szCs w:val="20"/>
              </w:rPr>
              <w:fldChar w:fldCharType="begin"/>
            </w:r>
            <w:r>
              <w:rPr>
                <w:i/>
                <w:iCs/>
                <w:sz w:val="20"/>
                <w:szCs w:val="20"/>
              </w:rPr>
              <w:instrText xml:space="preserve"> FILLIN "Text35"</w:instrText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t>     </w:t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  <w:r>
              <w:rPr>
                <w:i/>
                <w:iCs/>
                <w:sz w:val="20"/>
                <w:szCs w:val="20"/>
              </w:rPr>
              <w:fldChar w:fldCharType="begin"/>
            </w:r>
            <w:r>
              <w:rPr>
                <w:i/>
                <w:iCs/>
                <w:sz w:val="20"/>
                <w:szCs w:val="20"/>
              </w:rPr>
              <w:instrText xml:space="preserve"> FILLIN "Text35"</w:instrText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t>     </w:t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  <w:p w:rsidR="00976EFE" w:rsidRDefault="00976EFE">
            <w:pPr>
              <w:tabs>
                <w:tab w:val="left" w:pos="2127"/>
                <w:tab w:val="right" w:pos="5198"/>
              </w:tabs>
              <w:spacing w:line="480" w:lineRule="auto"/>
              <w:ind w:left="284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Date sent: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bookmarkStart w:id="7" w:name="Text35"/>
            <w:r>
              <w:rPr>
                <w:i/>
                <w:iCs/>
                <w:sz w:val="20"/>
                <w:szCs w:val="20"/>
              </w:rPr>
              <w:fldChar w:fldCharType="begin"/>
            </w:r>
            <w:r>
              <w:rPr>
                <w:i/>
                <w:iCs/>
                <w:sz w:val="20"/>
                <w:szCs w:val="20"/>
              </w:rPr>
              <w:instrText xml:space="preserve"> FILLIN "Text35"</w:instrText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t>     </w:t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  <w:bookmarkEnd w:id="7"/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Pr="00EE4F8C" w:rsidRDefault="00A8405F" w:rsidP="00EE4F8C">
            <w:pPr>
              <w:tabs>
                <w:tab w:val="left" w:pos="2147"/>
                <w:tab w:val="left" w:pos="5198"/>
              </w:tabs>
              <w:spacing w:line="360" w:lineRule="auto"/>
              <w:ind w:left="284" w:right="114"/>
              <w:rPr>
                <w:i/>
                <w:iCs/>
                <w:sz w:val="20"/>
                <w:szCs w:val="20"/>
              </w:rPr>
            </w:pPr>
            <w:bookmarkStart w:id="8" w:name="Text36"/>
            <w:r>
              <w:rPr>
                <w:rFonts w:ascii="Arial" w:hAnsi="Arial"/>
                <w:i/>
                <w:iCs/>
                <w:sz w:val="20"/>
                <w:szCs w:val="20"/>
              </w:rPr>
              <w:lastRenderedPageBreak/>
              <w:t>Tracking details</w:t>
            </w:r>
            <w:r w:rsidR="00EE4F8C">
              <w:rPr>
                <w:rFonts w:ascii="Arial" w:hAnsi="Arial"/>
                <w:i/>
                <w:iCs/>
                <w:sz w:val="20"/>
                <w:szCs w:val="20"/>
              </w:rPr>
              <w:t xml:space="preserve">:       </w:t>
            </w:r>
            <w:r w:rsidR="00976EFE">
              <w:rPr>
                <w:i/>
                <w:iCs/>
                <w:sz w:val="20"/>
                <w:szCs w:val="20"/>
              </w:rPr>
              <w:fldChar w:fldCharType="begin"/>
            </w:r>
            <w:r w:rsidR="00976EFE">
              <w:rPr>
                <w:i/>
                <w:iCs/>
                <w:sz w:val="20"/>
                <w:szCs w:val="20"/>
              </w:rPr>
              <w:instrText xml:space="preserve"> FILLIN "Text36"</w:instrText>
            </w:r>
            <w:r w:rsidR="00976EFE">
              <w:rPr>
                <w:i/>
                <w:iCs/>
                <w:sz w:val="20"/>
                <w:szCs w:val="20"/>
              </w:rPr>
              <w:fldChar w:fldCharType="separate"/>
            </w:r>
            <w:r w:rsidR="00976EFE">
              <w:rPr>
                <w:i/>
                <w:iCs/>
                <w:sz w:val="20"/>
                <w:szCs w:val="20"/>
              </w:rPr>
              <w:t>     </w:t>
            </w:r>
            <w:r w:rsidR="00976EFE">
              <w:rPr>
                <w:i/>
                <w:iCs/>
                <w:sz w:val="20"/>
                <w:szCs w:val="20"/>
              </w:rPr>
              <w:fldChar w:fldCharType="end"/>
            </w:r>
            <w:bookmarkEnd w:id="8"/>
            <w:r w:rsidR="00976EFE"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5103"/>
              </w:tabs>
              <w:spacing w:line="360" w:lineRule="auto"/>
              <w:ind w:left="284" w:right="67"/>
              <w:rPr>
                <w:rFonts w:ascii="Arial" w:hAnsi="Arial"/>
                <w:sz w:val="20"/>
                <w:szCs w:val="20"/>
                <w:u w:val="single"/>
              </w:rPr>
            </w:pPr>
          </w:p>
        </w:tc>
        <w:tc>
          <w:tcPr>
            <w:tcW w:w="5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EFE" w:rsidRDefault="00DD21A4">
            <w:pPr>
              <w:snapToGrid w:val="0"/>
              <w:ind w:left="284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137160</wp:posOffset>
                      </wp:positionV>
                      <wp:extent cx="3329940" cy="1714500"/>
                      <wp:effectExtent l="0" t="0" r="22860" b="19050"/>
                      <wp:wrapNone/>
                      <wp:docPr id="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17145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CFC89" id="Rectangle 3" o:spid="_x0000_s1026" style="position:absolute;margin-left:2.5pt;margin-top:10.8pt;width:262.2pt;height:135pt;z-index: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" filled="f" strokeweight=".26mm"/>
                  </w:pict>
                </mc:Fallback>
              </mc:AlternateContent>
            </w:r>
          </w:p>
          <w:p w:rsidR="00A8405F" w:rsidRPr="00A8405F" w:rsidRDefault="00A8405F">
            <w:pPr>
              <w:ind w:left="142" w:right="283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A8405F" w:rsidRPr="00A8405F" w:rsidRDefault="00A8405F">
            <w:pPr>
              <w:ind w:left="142" w:right="283"/>
              <w:jc w:val="right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SHIPPING ADDRESS</w:t>
            </w:r>
          </w:p>
          <w:p w:rsidR="00A8405F" w:rsidRDefault="00A8405F">
            <w:pPr>
              <w:ind w:left="142" w:right="283"/>
              <w:jc w:val="right"/>
              <w:rPr>
                <w:rFonts w:ascii="Trebuchet MS" w:hAnsi="Trebuchet MS" w:cs="Arial"/>
                <w:b/>
                <w:bCs/>
                <w:color w:val="000000"/>
                <w:sz w:val="22"/>
                <w:szCs w:val="22"/>
              </w:rPr>
            </w:pPr>
          </w:p>
          <w:p w:rsidR="00976EFE" w:rsidRPr="00A8405F" w:rsidRDefault="003B01BE" w:rsidP="007B2C9C">
            <w:pPr>
              <w:spacing w:line="360" w:lineRule="auto"/>
              <w:ind w:left="142" w:right="283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40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Axicon Auto ID</w:t>
            </w:r>
            <w:r w:rsidR="00976EFE" w:rsidRPr="00A840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7B2C9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LLC</w:t>
            </w:r>
            <w:r w:rsidR="00976EFE" w:rsidRPr="00A8405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:rsidR="00976EFE" w:rsidRPr="00A8405F" w:rsidRDefault="00976EFE" w:rsidP="00492715">
            <w:pPr>
              <w:spacing w:line="360" w:lineRule="auto"/>
              <w:ind w:left="142" w:right="283"/>
              <w:jc w:val="right"/>
              <w:rPr>
                <w:rFonts w:ascii="Arial" w:hAnsi="Arial"/>
                <w:b/>
                <w:sz w:val="20"/>
                <w:szCs w:val="20"/>
              </w:rPr>
            </w:pPr>
            <w:r w:rsidRPr="00A8405F">
              <w:rPr>
                <w:rFonts w:ascii="Arial" w:hAnsi="Arial"/>
                <w:b/>
                <w:sz w:val="20"/>
                <w:szCs w:val="20"/>
              </w:rPr>
              <w:t>VCAS/Repair Bureau</w:t>
            </w:r>
          </w:p>
          <w:p w:rsidR="00B72F4D" w:rsidRPr="00B72F4D" w:rsidRDefault="00B72F4D" w:rsidP="00B72F4D">
            <w:pPr>
              <w:spacing w:line="360" w:lineRule="auto"/>
              <w:ind w:left="142" w:right="283"/>
              <w:jc w:val="right"/>
              <w:rPr>
                <w:rFonts w:ascii="Arial" w:hAnsi="Arial"/>
                <w:sz w:val="18"/>
                <w:szCs w:val="18"/>
              </w:rPr>
            </w:pPr>
            <w:r w:rsidRPr="00B72F4D">
              <w:rPr>
                <w:rFonts w:ascii="Arial" w:hAnsi="Arial"/>
                <w:sz w:val="18"/>
                <w:szCs w:val="18"/>
              </w:rPr>
              <w:t>8726 Seminole Trail, Unit B3</w:t>
            </w:r>
          </w:p>
          <w:p w:rsidR="00B72F4D" w:rsidRDefault="00B72F4D" w:rsidP="00B72F4D">
            <w:pPr>
              <w:spacing w:line="360" w:lineRule="auto"/>
              <w:ind w:left="142" w:right="283"/>
              <w:jc w:val="right"/>
              <w:rPr>
                <w:rFonts w:ascii="Arial" w:hAnsi="Arial"/>
                <w:sz w:val="18"/>
                <w:szCs w:val="18"/>
              </w:rPr>
            </w:pPr>
            <w:r w:rsidRPr="00B72F4D">
              <w:rPr>
                <w:rFonts w:ascii="Arial" w:hAnsi="Arial"/>
                <w:sz w:val="18"/>
                <w:szCs w:val="18"/>
              </w:rPr>
              <w:t xml:space="preserve">Ruckersville, VA 22968 </w:t>
            </w:r>
          </w:p>
          <w:p w:rsidR="00976EFE" w:rsidRDefault="00976EFE" w:rsidP="00B72F4D">
            <w:pPr>
              <w:spacing w:line="360" w:lineRule="auto"/>
              <w:ind w:left="142" w:right="283"/>
              <w:jc w:val="righ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email: </w:t>
            </w:r>
            <w:r w:rsidR="00B72F4D">
              <w:rPr>
                <w:rFonts w:ascii="Arial" w:hAnsi="Arial"/>
                <w:sz w:val="18"/>
                <w:szCs w:val="18"/>
              </w:rPr>
              <w:t>info</w:t>
            </w:r>
            <w:r>
              <w:rPr>
                <w:rFonts w:ascii="Arial" w:hAnsi="Arial"/>
                <w:sz w:val="18"/>
                <w:szCs w:val="18"/>
              </w:rPr>
              <w:t>@axicon.com</w:t>
            </w:r>
          </w:p>
          <w:p w:rsidR="00976EFE" w:rsidRPr="00492715" w:rsidRDefault="00492715" w:rsidP="00492715">
            <w:pPr>
              <w:spacing w:line="480" w:lineRule="auto"/>
              <w:ind w:left="142" w:right="283"/>
              <w:jc w:val="right"/>
              <w:rPr>
                <w:rFonts w:ascii="Arial" w:hAnsi="Arial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222885</wp:posOffset>
                      </wp:positionV>
                      <wp:extent cx="3329940" cy="1314450"/>
                      <wp:effectExtent l="0" t="0" r="22860" b="19050"/>
                      <wp:wrapNone/>
                      <wp:docPr id="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131445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F60FB" id="Rectangle 8" o:spid="_x0000_s1026" style="position:absolute;margin-left:2.5pt;margin-top:17.55pt;width:262.2pt;height:103.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" filled="f" strokeweight=".26mm"/>
                  </w:pict>
                </mc:Fallback>
              </mc:AlternateContent>
            </w:r>
            <w:r w:rsidR="00976EFE">
              <w:rPr>
                <w:rFonts w:ascii="Arial" w:hAnsi="Arial"/>
                <w:sz w:val="18"/>
                <w:szCs w:val="18"/>
              </w:rPr>
              <w:t xml:space="preserve">Tel.: </w:t>
            </w:r>
            <w:r w:rsidR="00B72F4D" w:rsidRPr="00B72F4D">
              <w:rPr>
                <w:rFonts w:ascii="Arial" w:hAnsi="Arial"/>
                <w:sz w:val="18"/>
                <w:szCs w:val="18"/>
              </w:rPr>
              <w:t>+01 (434) 939 9647</w:t>
            </w:r>
          </w:p>
          <w:p w:rsidR="00976EFE" w:rsidRDefault="00976EFE" w:rsidP="00AC5990">
            <w:pPr>
              <w:tabs>
                <w:tab w:val="right" w:pos="5104"/>
              </w:tabs>
              <w:spacing w:line="360" w:lineRule="auto"/>
              <w:ind w:left="142" w:right="141"/>
              <w:rPr>
                <w:rFonts w:ascii="Arial" w:hAnsi="Arial"/>
                <w:b/>
                <w:bCs/>
                <w:cap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caps/>
                <w:sz w:val="20"/>
                <w:szCs w:val="20"/>
              </w:rPr>
              <w:t>please tick preferred method of payment</w:t>
            </w:r>
          </w:p>
          <w:p w:rsidR="00976EFE" w:rsidRDefault="007B2C9C" w:rsidP="007B2C9C">
            <w:pPr>
              <w:tabs>
                <w:tab w:val="left" w:pos="709"/>
                <w:tab w:val="left" w:pos="1702"/>
                <w:tab w:val="left" w:pos="2552"/>
                <w:tab w:val="left" w:pos="3544"/>
                <w:tab w:val="left" w:pos="4820"/>
              </w:tabs>
              <w:spacing w:line="480" w:lineRule="auto"/>
              <w:ind w:left="142" w:right="14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Invoice</w:t>
            </w:r>
            <w:bookmarkStart w:id="9" w:name="Check9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bookmarkEnd w:id="9"/>
            <w:r w:rsidR="0006518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6518D">
              <w:instrText xml:space="preserve"> FORMCHECKBOX </w:instrText>
            </w:r>
            <w:r w:rsidR="00C27D7B">
              <w:fldChar w:fldCharType="separate"/>
            </w:r>
            <w:r w:rsidR="0006518D">
              <w:fldChar w:fldCharType="end"/>
            </w:r>
            <w:r w:rsidR="00AC5990">
              <w:rPr>
                <w:rFonts w:ascii="Arial" w:hAnsi="Arial"/>
                <w:sz w:val="20"/>
                <w:szCs w:val="20"/>
              </w:rPr>
              <w:t xml:space="preserve">       </w:t>
            </w:r>
            <w:bookmarkStart w:id="10" w:name="Check10"/>
            <w:r w:rsidR="00AC5990">
              <w:rPr>
                <w:rFonts w:ascii="Arial" w:hAnsi="Arial"/>
                <w:sz w:val="20"/>
                <w:szCs w:val="20"/>
              </w:rPr>
              <w:t xml:space="preserve">Bank Transfer   </w:t>
            </w:r>
            <w:r w:rsidR="00AC5990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5990">
              <w:instrText xml:space="preserve"> FORMCHECKBOX </w:instrText>
            </w:r>
            <w:r w:rsidR="00C27D7B">
              <w:fldChar w:fldCharType="separate"/>
            </w:r>
            <w:r w:rsidR="00AC5990">
              <w:fldChar w:fldCharType="end"/>
            </w:r>
            <w:bookmarkEnd w:id="10"/>
            <w:r w:rsidR="00AC5990">
              <w:t xml:space="preserve">         </w:t>
            </w:r>
            <w:r w:rsidR="00AC5990">
              <w:rPr>
                <w:rFonts w:ascii="Arial" w:hAnsi="Arial"/>
                <w:sz w:val="20"/>
                <w:szCs w:val="20"/>
              </w:rPr>
              <w:t xml:space="preserve">Credit Card </w:t>
            </w:r>
            <w:r w:rsidR="00AC5990">
              <w:rPr>
                <w:rFonts w:ascii="Arial" w:hAnsi="Arial"/>
                <w:sz w:val="20"/>
                <w:szCs w:val="20"/>
              </w:rPr>
              <w:tab/>
            </w:r>
            <w:bookmarkStart w:id="11" w:name="Check11"/>
            <w:r w:rsidR="00AC5990"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5990">
              <w:instrText xml:space="preserve"> FORMCHECKBOX </w:instrText>
            </w:r>
            <w:r w:rsidR="00C27D7B">
              <w:fldChar w:fldCharType="separate"/>
            </w:r>
            <w:r w:rsidR="00AC5990">
              <w:fldChar w:fldCharType="end"/>
            </w:r>
            <w:bookmarkEnd w:id="11"/>
          </w:p>
          <w:p w:rsidR="00976EFE" w:rsidRPr="00AC5990" w:rsidRDefault="00976EFE" w:rsidP="00AC5990">
            <w:pPr>
              <w:tabs>
                <w:tab w:val="left" w:pos="3119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Axicon Account No.: </w:t>
            </w:r>
            <w:r>
              <w:rPr>
                <w:rFonts w:ascii="Arial" w:hAnsi="Arial"/>
                <w:sz w:val="16"/>
                <w:szCs w:val="16"/>
              </w:rPr>
              <w:t>(if applicable)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 w:rsidP="005B3BEB">
            <w:pPr>
              <w:tabs>
                <w:tab w:val="left" w:pos="3119"/>
                <w:tab w:val="right" w:pos="5104"/>
                <w:tab w:val="right" w:pos="5378"/>
              </w:tabs>
              <w:spacing w:line="36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caps/>
                <w:sz w:val="20"/>
                <w:szCs w:val="20"/>
              </w:rPr>
              <w:t>Purchase Order No</w:t>
            </w:r>
            <w:r>
              <w:rPr>
                <w:rFonts w:ascii="Arial" w:hAnsi="Arial"/>
                <w:sz w:val="20"/>
                <w:szCs w:val="20"/>
              </w:rPr>
              <w:t>.: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fldChar w:fldCharType="begin"/>
            </w:r>
            <w:r>
              <w:rPr>
                <w:sz w:val="20"/>
                <w:szCs w:val="20"/>
                <w:u w:val="single"/>
              </w:rPr>
              <w:instrText xml:space="preserve"> FILLIN ""</w:instrText>
            </w:r>
            <w:r>
              <w:rPr>
                <w:sz w:val="20"/>
                <w:szCs w:val="20"/>
                <w:u w:val="single"/>
              </w:rPr>
              <w:fldChar w:fldCharType="separate"/>
            </w:r>
            <w:r>
              <w:rPr>
                <w:sz w:val="20"/>
                <w:szCs w:val="20"/>
                <w:u w:val="single"/>
              </w:rPr>
              <w:t>     </w:t>
            </w:r>
            <w:r>
              <w:rPr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Pr="005B3BEB" w:rsidRDefault="005B3BEB" w:rsidP="005B3BEB">
            <w:pPr>
              <w:tabs>
                <w:tab w:val="left" w:pos="2127"/>
                <w:tab w:val="right" w:pos="5104"/>
                <w:tab w:val="right" w:pos="5378"/>
              </w:tabs>
              <w:spacing w:line="480" w:lineRule="auto"/>
              <w:ind w:left="142" w:right="141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248285</wp:posOffset>
                      </wp:positionV>
                      <wp:extent cx="3329940" cy="6134100"/>
                      <wp:effectExtent l="0" t="0" r="22860" b="19050"/>
                      <wp:wrapNone/>
                      <wp:docPr id="1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9940" cy="613410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FF88D9" id="Rectangle 9" o:spid="_x0000_s1026" style="position:absolute;margin-left:2.5pt;margin-top:19.55pt;width:262.2pt;height:483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" filled="f" strokeweight=".26mm"/>
                  </w:pict>
                </mc:Fallback>
              </mc:AlternateContent>
            </w:r>
            <w:r w:rsidR="00314188" w:rsidRPr="005B3BEB">
              <w:rPr>
                <w:rFonts w:ascii="Arial" w:hAnsi="Arial"/>
                <w:b/>
                <w:bCs/>
                <w:sz w:val="20"/>
                <w:szCs w:val="20"/>
              </w:rPr>
              <w:t>Please include/</w:t>
            </w:r>
            <w:r w:rsidR="00654B43" w:rsidRPr="005B3BEB">
              <w:rPr>
                <w:rFonts w:ascii="Arial" w:hAnsi="Arial"/>
                <w:b/>
                <w:bCs/>
                <w:sz w:val="20"/>
                <w:szCs w:val="20"/>
              </w:rPr>
              <w:t xml:space="preserve">attach an official P.O. </w:t>
            </w:r>
            <w:r w:rsidR="00952E2B" w:rsidRPr="005B3BEB">
              <w:rPr>
                <w:rFonts w:ascii="Arial" w:hAnsi="Arial"/>
                <w:b/>
                <w:bCs/>
                <w:sz w:val="20"/>
                <w:szCs w:val="20"/>
              </w:rPr>
              <w:t>with</w:t>
            </w:r>
            <w:r w:rsidR="00654B43" w:rsidRPr="005B3BEB">
              <w:rPr>
                <w:rFonts w:ascii="Arial" w:hAnsi="Arial"/>
                <w:b/>
                <w:bCs/>
                <w:sz w:val="20"/>
                <w:szCs w:val="20"/>
              </w:rPr>
              <w:t xml:space="preserve"> RMA form.</w:t>
            </w:r>
          </w:p>
          <w:p w:rsidR="00976EFE" w:rsidRPr="005B3BEB" w:rsidRDefault="00976EFE" w:rsidP="00DD21A4">
            <w:pPr>
              <w:tabs>
                <w:tab w:val="left" w:pos="2127"/>
                <w:tab w:val="right" w:pos="5003"/>
                <w:tab w:val="right" w:pos="5104"/>
                <w:tab w:val="right" w:pos="5217"/>
              </w:tabs>
              <w:ind w:left="142" w:right="141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B3BEB">
              <w:rPr>
                <w:rFonts w:ascii="Arial" w:hAnsi="Arial" w:cs="Arial"/>
                <w:b/>
                <w:bCs/>
                <w:iCs/>
              </w:rPr>
              <w:t>FOR AXICON USE ONLY</w:t>
            </w:r>
          </w:p>
          <w:p w:rsidR="00DD21A4" w:rsidRDefault="00DD21A4" w:rsidP="00DD21A4">
            <w:pPr>
              <w:tabs>
                <w:tab w:val="left" w:pos="2127"/>
                <w:tab w:val="right" w:pos="5104"/>
              </w:tabs>
              <w:ind w:right="141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:rsidR="00976EFE" w:rsidRPr="003D5445" w:rsidRDefault="00976EFE" w:rsidP="003D5445">
            <w:pPr>
              <w:tabs>
                <w:tab w:val="left" w:pos="2127"/>
                <w:tab w:val="right" w:pos="5104"/>
              </w:tabs>
              <w:spacing w:line="480" w:lineRule="auto"/>
              <w:ind w:left="174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Date received: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Default="00976EFE" w:rsidP="00FE0BD0">
            <w:pPr>
              <w:tabs>
                <w:tab w:val="right" w:pos="5104"/>
              </w:tabs>
              <w:spacing w:line="480" w:lineRule="auto"/>
              <w:ind w:left="142" w:right="142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External inspection findings:</w:t>
            </w:r>
          </w:p>
          <w:p w:rsidR="00976EFE" w:rsidRDefault="00976EFE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Pr="00086DAB" w:rsidRDefault="00976EFE" w:rsidP="00086DAB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Date returned: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3D5445" w:rsidRDefault="003D5445" w:rsidP="003D5445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Tracking details::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3D5445" w:rsidRDefault="00976EFE" w:rsidP="003D5445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Repair cost: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3D5445" w:rsidRPr="003D5445" w:rsidRDefault="003D5445" w:rsidP="003D5445">
            <w:pPr>
              <w:tabs>
                <w:tab w:val="left" w:pos="2127"/>
                <w:tab w:val="right" w:pos="5104"/>
              </w:tabs>
              <w:spacing w:line="480" w:lineRule="auto"/>
              <w:ind w:left="2159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Pr="003D5445" w:rsidRDefault="00976EFE" w:rsidP="003D5445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Delivery cost: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Pr="003D5445" w:rsidRDefault="00976EFE" w:rsidP="003D5445">
            <w:pPr>
              <w:tabs>
                <w:tab w:val="left" w:pos="2721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Confirmed:  YES / NO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ab/>
              <w:t xml:space="preserve">Date: </w:t>
            </w:r>
            <w:r>
              <w:rPr>
                <w:rFonts w:ascii="Arial" w:hAnsi="Arial"/>
                <w:i/>
                <w:iCs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RMA Category:    A    B    C    D    E</w:t>
            </w:r>
          </w:p>
          <w:p w:rsidR="00976EFE" w:rsidRDefault="00976EFE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Repair Code:       1     2    3    4     5     6</w:t>
            </w:r>
          </w:p>
          <w:p w:rsidR="00976EFE" w:rsidRDefault="00976EFE">
            <w:pPr>
              <w:tabs>
                <w:tab w:val="left" w:pos="2127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Comments</w:t>
            </w:r>
            <w:r>
              <w:rPr>
                <w:rFonts w:ascii="Arial" w:hAnsi="Arial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sz w:val="20"/>
                <w:szCs w:val="20"/>
              </w:rPr>
              <w:tab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 w:rsidP="003D5445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3D5445" w:rsidRDefault="00A8405F" w:rsidP="00A8405F">
            <w:pPr>
              <w:tabs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 w:rsidP="003D5445">
            <w:pPr>
              <w:tabs>
                <w:tab w:val="right" w:pos="5104"/>
              </w:tabs>
              <w:spacing w:line="480" w:lineRule="auto"/>
              <w:ind w:left="174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Default="00976EFE">
            <w:pPr>
              <w:tabs>
                <w:tab w:val="left" w:pos="1245"/>
                <w:tab w:val="right" w:pos="5104"/>
              </w:tabs>
              <w:spacing w:line="480" w:lineRule="auto"/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/>
                <w:sz w:val="20"/>
                <w:szCs w:val="20"/>
                <w:u w:val="single"/>
              </w:rPr>
              <w:tab/>
            </w:r>
          </w:p>
          <w:p w:rsidR="00976EFE" w:rsidRPr="00086DAB" w:rsidRDefault="00086DAB" w:rsidP="00086DAB">
            <w:pPr>
              <w:tabs>
                <w:tab w:val="left" w:pos="1980"/>
              </w:tabs>
              <w:ind w:left="142" w:right="141"/>
              <w:rPr>
                <w:rFonts w:ascii="Arial" w:hAnsi="Arial"/>
                <w:sz w:val="20"/>
                <w:szCs w:val="20"/>
                <w:u w:val="single"/>
              </w:rPr>
            </w:pPr>
            <w:r w:rsidRPr="00086DAB">
              <w:rPr>
                <w:rFonts w:ascii="Arial" w:hAnsi="Arial"/>
                <w:i/>
                <w:sz w:val="20"/>
                <w:szCs w:val="20"/>
              </w:rPr>
              <w:t>CRM Updated:</w:t>
            </w:r>
            <w:r>
              <w:rPr>
                <w:rFonts w:ascii="Arial" w:hAnsi="Arial"/>
                <w:sz w:val="20"/>
                <w:szCs w:val="20"/>
              </w:rPr>
              <w:t xml:space="preserve">           </w:t>
            </w:r>
            <w:r>
              <w:rPr>
                <w:rFonts w:ascii="Arial" w:hAnsi="Arial"/>
                <w:sz w:val="20"/>
                <w:szCs w:val="20"/>
                <w:u w:val="single"/>
              </w:rPr>
              <w:t>                                                      </w:t>
            </w:r>
          </w:p>
        </w:tc>
      </w:tr>
    </w:tbl>
    <w:p w:rsidR="00976EFE" w:rsidRPr="00583D35" w:rsidRDefault="00976EFE" w:rsidP="00C27395"/>
    <w:sectPr w:rsidR="00976EFE" w:rsidRPr="00583D35">
      <w:footerReference w:type="default" r:id="rId7"/>
      <w:pgSz w:w="11906" w:h="16838"/>
      <w:pgMar w:top="284" w:right="567" w:bottom="284" w:left="56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7A3" w:rsidRDefault="00C307A3">
      <w:r>
        <w:separator/>
      </w:r>
    </w:p>
  </w:endnote>
  <w:endnote w:type="continuationSeparator" w:id="0">
    <w:p w:rsidR="00C307A3" w:rsidRDefault="00C3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78A" w:rsidRDefault="00E9078A" w:rsidP="00E9078A">
    <w:pPr>
      <w:pStyle w:val="Footer"/>
      <w:jc w:val="right"/>
      <w:rPr>
        <w:rFonts w:ascii="Verdana" w:hAnsi="Verdana"/>
        <w:sz w:val="10"/>
        <w:szCs w:val="16"/>
      </w:rPr>
    </w:pPr>
    <w:r>
      <w:rPr>
        <w:rFonts w:ascii="Verdana" w:hAnsi="Verdana"/>
        <w:sz w:val="10"/>
        <w:szCs w:val="16"/>
      </w:rPr>
      <w:t>RMA 2020</w:t>
    </w:r>
  </w:p>
  <w:p w:rsidR="00D43ED5" w:rsidRDefault="00D43ED5">
    <w:pPr>
      <w:pStyle w:val="Footer"/>
      <w:jc w:val="right"/>
      <w:rPr>
        <w:rFonts w:ascii="Verdana" w:hAnsi="Verdana"/>
        <w:sz w:val="10"/>
        <w:szCs w:val="16"/>
      </w:rPr>
    </w:pPr>
  </w:p>
  <w:p w:rsidR="00D43ED5" w:rsidRDefault="00D43ED5">
    <w:pPr>
      <w:pStyle w:val="Footer"/>
      <w:rPr>
        <w:rFonts w:ascii="Verdana" w:hAnsi="Verdana"/>
        <w:sz w:val="10"/>
        <w:szCs w:val="16"/>
      </w:rPr>
    </w:pPr>
  </w:p>
  <w:p w:rsidR="00D43ED5" w:rsidRDefault="00D43ED5">
    <w:pPr>
      <w:pStyle w:val="Footer"/>
      <w:rPr>
        <w:rFonts w:ascii="Verdana" w:hAnsi="Verdana"/>
        <w:sz w:val="10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7A3" w:rsidRDefault="00C307A3">
      <w:r>
        <w:separator/>
      </w:r>
    </w:p>
  </w:footnote>
  <w:footnote w:type="continuationSeparator" w:id="0">
    <w:p w:rsidR="00C307A3" w:rsidRDefault="00C30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F10"/>
    <w:rsid w:val="0006518D"/>
    <w:rsid w:val="00086DAB"/>
    <w:rsid w:val="0008707E"/>
    <w:rsid w:val="000B5A8E"/>
    <w:rsid w:val="00247796"/>
    <w:rsid w:val="00302807"/>
    <w:rsid w:val="00314188"/>
    <w:rsid w:val="003B01BE"/>
    <w:rsid w:val="003D5445"/>
    <w:rsid w:val="00474F93"/>
    <w:rsid w:val="00492715"/>
    <w:rsid w:val="00492D6B"/>
    <w:rsid w:val="00514EBD"/>
    <w:rsid w:val="00560098"/>
    <w:rsid w:val="00583D35"/>
    <w:rsid w:val="005B3BEB"/>
    <w:rsid w:val="00654B43"/>
    <w:rsid w:val="00663C8D"/>
    <w:rsid w:val="0067054F"/>
    <w:rsid w:val="007B2C9C"/>
    <w:rsid w:val="0083370A"/>
    <w:rsid w:val="008371C4"/>
    <w:rsid w:val="00844DD0"/>
    <w:rsid w:val="00917F10"/>
    <w:rsid w:val="00952E2B"/>
    <w:rsid w:val="00963184"/>
    <w:rsid w:val="00976EFE"/>
    <w:rsid w:val="009F28C2"/>
    <w:rsid w:val="00A059BD"/>
    <w:rsid w:val="00A8405F"/>
    <w:rsid w:val="00AB6139"/>
    <w:rsid w:val="00AB74AD"/>
    <w:rsid w:val="00AC5990"/>
    <w:rsid w:val="00AE477C"/>
    <w:rsid w:val="00AE55D4"/>
    <w:rsid w:val="00B15F32"/>
    <w:rsid w:val="00B51C64"/>
    <w:rsid w:val="00B72F4D"/>
    <w:rsid w:val="00BA568E"/>
    <w:rsid w:val="00BC25A3"/>
    <w:rsid w:val="00C11157"/>
    <w:rsid w:val="00C27395"/>
    <w:rsid w:val="00C27D7B"/>
    <w:rsid w:val="00C307A3"/>
    <w:rsid w:val="00C64568"/>
    <w:rsid w:val="00CC393A"/>
    <w:rsid w:val="00D4010E"/>
    <w:rsid w:val="00D43ED5"/>
    <w:rsid w:val="00D96066"/>
    <w:rsid w:val="00DD21A4"/>
    <w:rsid w:val="00E9078A"/>
    <w:rsid w:val="00EB0846"/>
    <w:rsid w:val="00EE4F8C"/>
    <w:rsid w:val="00F70541"/>
    <w:rsid w:val="00F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474CA813-A2B0-4A04-AFC3-EAC1F963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w\My%20Documents\My%20Files\Production\RMA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ECE3A-E655-4AA2-AB4D-C89BE2CE0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RMA Form 2007.dot</Template>
  <TotalTime>1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RETURN TO MANUFACTURER AUTHORITY</vt:lpstr>
    </vt:vector>
  </TitlesOfParts>
  <Company>Axicon</Company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 TO MANUFACTURER AUTHORITY</dc:title>
  <dc:creator>John Williams</dc:creator>
  <cp:lastModifiedBy>Chris B. Gray</cp:lastModifiedBy>
  <cp:revision>2</cp:revision>
  <cp:lastPrinted>2023-01-31T21:19:00Z</cp:lastPrinted>
  <dcterms:created xsi:type="dcterms:W3CDTF">2023-02-01T14:29:00Z</dcterms:created>
  <dcterms:modified xsi:type="dcterms:W3CDTF">2023-02-01T14:29:00Z</dcterms:modified>
</cp:coreProperties>
</file>